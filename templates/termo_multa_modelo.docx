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1283" w14:textId="77777777" w:rsidR="00EE4668" w:rsidRPr="00D055B4" w:rsidRDefault="00D055B4" w:rsidP="006025E5">
      <w:pPr>
        <w:tabs>
          <w:tab w:val="left" w:pos="2437"/>
          <w:tab w:val="center" w:pos="4890"/>
        </w:tabs>
        <w:ind w:right="150"/>
        <w:rPr>
          <w:rFonts w:ascii="Verdana" w:hAnsi="Verdana"/>
          <w:b/>
          <w:color w:val="0F243E"/>
        </w:rPr>
      </w:pPr>
      <w:r>
        <w:rPr>
          <w:rFonts w:ascii="Verdana" w:hAnsi="Verdana"/>
          <w:b/>
          <w:color w:val="0F243E"/>
        </w:rPr>
        <w:tab/>
      </w:r>
      <w:r>
        <w:rPr>
          <w:rFonts w:ascii="Verdana" w:hAnsi="Verdana"/>
          <w:b/>
          <w:color w:val="0F243E"/>
        </w:rPr>
        <w:tab/>
      </w:r>
      <w:r w:rsidR="005A765D" w:rsidRPr="00D055B4">
        <w:rPr>
          <w:rFonts w:ascii="Verdana" w:hAnsi="Verdana"/>
          <w:b/>
          <w:color w:val="0F243E"/>
        </w:rPr>
        <w:t xml:space="preserve"> </w:t>
      </w:r>
      <w:r w:rsidR="00EE4668" w:rsidRPr="00D055B4">
        <w:rPr>
          <w:rFonts w:ascii="Verdana" w:hAnsi="Verdana"/>
          <w:b/>
          <w:color w:val="0F243E"/>
        </w:rPr>
        <w:t xml:space="preserve"> </w:t>
      </w:r>
    </w:p>
    <w:p w14:paraId="4036F8D7" w14:textId="77777777" w:rsidR="00C77712" w:rsidRPr="006342AF" w:rsidRDefault="002475A3" w:rsidP="006025E5">
      <w:pPr>
        <w:ind w:left="-1276" w:right="150"/>
        <w:jc w:val="center"/>
        <w:rPr>
          <w:rFonts w:ascii="Verdana" w:hAnsi="Verdana"/>
          <w:b/>
        </w:rPr>
      </w:pPr>
      <w:r w:rsidRPr="0006154E">
        <w:rPr>
          <w:rFonts w:ascii="Verdana" w:hAnsi="Verdana"/>
          <w:b/>
        </w:rPr>
        <w:t xml:space="preserve">CARTA </w:t>
      </w:r>
      <w:r w:rsidR="003B42C6" w:rsidRPr="0006154E">
        <w:rPr>
          <w:rFonts w:ascii="Verdana" w:hAnsi="Verdana"/>
          <w:b/>
        </w:rPr>
        <w:t>DE INFRAÇÃO DE TRÂNSITO</w:t>
      </w:r>
    </w:p>
    <w:p w14:paraId="17F5345D" w14:textId="77777777" w:rsidR="002475A3" w:rsidRPr="0006154E" w:rsidRDefault="002475A3" w:rsidP="00C77712">
      <w:pPr>
        <w:ind w:right="150"/>
        <w:rPr>
          <w:rFonts w:ascii="Verdana" w:hAnsi="Verdana"/>
          <w:sz w:val="40"/>
          <w:szCs w:val="40"/>
        </w:rPr>
      </w:pPr>
    </w:p>
    <w:p w14:paraId="34E6889C" w14:textId="50DF2860" w:rsidR="00C77712" w:rsidRPr="0006154E" w:rsidRDefault="00C77712" w:rsidP="006025E5">
      <w:pPr>
        <w:ind w:right="150"/>
        <w:rPr>
          <w:rFonts w:ascii="Courier New" w:hAnsi="Courier New" w:cs="Courier New"/>
          <w:sz w:val="18"/>
        </w:rPr>
      </w:pPr>
      <w:r w:rsidRPr="0006154E">
        <w:rPr>
          <w:rFonts w:ascii="Verdana" w:hAnsi="Verdana"/>
          <w:sz w:val="22"/>
        </w:rPr>
        <w:t>Várzea Paulista,</w:t>
      </w:r>
      <w:r w:rsidR="002961E7">
        <w:rPr>
          <w:rFonts w:ascii="Verdana" w:hAnsi="Verdana"/>
          <w:sz w:val="22"/>
        </w:rPr>
        <w:t xml:space="preserve"> </w:t>
      </w:r>
      <w:r w:rsidR="00EE5AF4">
        <w:rPr>
          <w:rFonts w:ascii="Verdana" w:hAnsi="Verdana"/>
          <w:sz w:val="22"/>
        </w:rPr>
        <w:t xml:space="preserve"> </w:t>
      </w:r>
      <w:r w:rsidR="003A21E9">
        <w:rPr>
          <w:rFonts w:ascii="Verdana" w:hAnsi="Verdana"/>
          <w:sz w:val="22"/>
        </w:rPr>
        <w:t>{{data_hoje}}</w:t>
      </w:r>
      <w:r w:rsidR="006025E5">
        <w:rPr>
          <w:rFonts w:ascii="Verdana" w:hAnsi="Verdana"/>
          <w:sz w:val="22"/>
        </w:rPr>
        <w:t>,</w:t>
      </w:r>
    </w:p>
    <w:p w14:paraId="0B13A4B0" w14:textId="77777777" w:rsidR="00880172" w:rsidRDefault="00880172" w:rsidP="006025E5">
      <w:pPr>
        <w:ind w:right="150"/>
        <w:rPr>
          <w:rFonts w:ascii="Verdana" w:hAnsi="Verdana"/>
          <w:sz w:val="22"/>
        </w:rPr>
      </w:pPr>
    </w:p>
    <w:p w14:paraId="0BA1A984" w14:textId="77777777" w:rsidR="00B704BF" w:rsidRDefault="00C77712" w:rsidP="006025E5">
      <w:pPr>
        <w:ind w:right="150"/>
        <w:rPr>
          <w:rFonts w:ascii="Verdana" w:hAnsi="Verdana"/>
          <w:b/>
          <w:sz w:val="22"/>
        </w:rPr>
      </w:pPr>
      <w:r w:rsidRPr="0006154E">
        <w:rPr>
          <w:rFonts w:ascii="Verdana" w:hAnsi="Verdana"/>
          <w:sz w:val="22"/>
        </w:rPr>
        <w:t xml:space="preserve">Ao </w:t>
      </w:r>
      <w:r w:rsidR="00CF4BB3">
        <w:rPr>
          <w:rFonts w:ascii="Verdana" w:hAnsi="Verdana"/>
          <w:sz w:val="22"/>
        </w:rPr>
        <w:t xml:space="preserve">Motorista </w:t>
      </w:r>
      <w:r w:rsidR="006025E5">
        <w:rPr>
          <w:rFonts w:ascii="Verdana" w:hAnsi="Verdana"/>
          <w:sz w:val="22"/>
        </w:rPr>
        <w:t xml:space="preserve"> </w:t>
      </w:r>
      <w:r w:rsidR="00B86421">
        <w:rPr>
          <w:rFonts w:ascii="Verdana" w:hAnsi="Verdana"/>
          <w:sz w:val="22"/>
          <w:u w:val="single"/>
        </w:rPr>
        <w:t>{{nome_motorista}}</w:t>
      </w:r>
      <w:r w:rsidR="00100E35">
        <w:rPr>
          <w:rFonts w:ascii="Verdana" w:hAnsi="Verdana"/>
          <w:sz w:val="22"/>
        </w:rPr>
        <w:t xml:space="preserve"> </w:t>
      </w:r>
      <w:r w:rsidR="00FF449D">
        <w:rPr>
          <w:rFonts w:ascii="Verdana" w:hAnsi="Verdana"/>
          <w:b/>
          <w:sz w:val="22"/>
        </w:rPr>
        <w:t xml:space="preserve"> </w:t>
      </w:r>
    </w:p>
    <w:p w14:paraId="53F0DB8F" w14:textId="77777777" w:rsidR="006025E5" w:rsidRPr="0006154E" w:rsidRDefault="006025E5" w:rsidP="006025E5">
      <w:pPr>
        <w:ind w:right="150"/>
        <w:rPr>
          <w:rFonts w:ascii="Verdana" w:hAnsi="Verdana"/>
          <w:sz w:val="22"/>
        </w:rPr>
      </w:pPr>
    </w:p>
    <w:p w14:paraId="5A23D60A" w14:textId="77777777" w:rsidR="00C77712" w:rsidRPr="0006154E" w:rsidRDefault="00C54B69" w:rsidP="006025E5">
      <w:pPr>
        <w:ind w:right="150"/>
        <w:rPr>
          <w:rFonts w:ascii="Verdana" w:hAnsi="Verdana"/>
          <w:sz w:val="22"/>
        </w:rPr>
      </w:pPr>
      <w:r w:rsidRPr="0006154E">
        <w:rPr>
          <w:rFonts w:ascii="Verdana" w:hAnsi="Verdana"/>
          <w:sz w:val="22"/>
        </w:rPr>
        <w:t>Pelo presente</w:t>
      </w:r>
      <w:r w:rsidR="00C77712" w:rsidRPr="0006154E">
        <w:rPr>
          <w:rFonts w:ascii="Verdana" w:hAnsi="Verdana"/>
          <w:sz w:val="22"/>
        </w:rPr>
        <w:t xml:space="preserve"> fica V.S.a </w:t>
      </w:r>
      <w:r w:rsidR="005A765D" w:rsidRPr="0006154E">
        <w:rPr>
          <w:rFonts w:ascii="Verdana" w:hAnsi="Verdana"/>
          <w:b/>
        </w:rPr>
        <w:t>Notificado</w:t>
      </w:r>
      <w:r w:rsidR="00C77712" w:rsidRPr="0006154E">
        <w:rPr>
          <w:rFonts w:ascii="Verdana" w:hAnsi="Verdana"/>
          <w:sz w:val="22"/>
        </w:rPr>
        <w:t>, em razão da(s) irregularidade(s)</w:t>
      </w:r>
      <w:r w:rsidR="00C32E5C">
        <w:rPr>
          <w:rFonts w:ascii="Verdana" w:hAnsi="Verdana"/>
          <w:sz w:val="22"/>
        </w:rPr>
        <w:t>:</w:t>
      </w:r>
    </w:p>
    <w:p w14:paraId="2BD71659" w14:textId="77777777" w:rsidR="00C77712" w:rsidRPr="0006154E" w:rsidRDefault="00C77712" w:rsidP="006025E5">
      <w:pPr>
        <w:ind w:right="150"/>
        <w:rPr>
          <w:rFonts w:ascii="Verdana" w:hAnsi="Verdana"/>
          <w:sz w:val="22"/>
        </w:rPr>
      </w:pPr>
    </w:p>
    <w:p w14:paraId="75813091" w14:textId="77777777" w:rsidR="006025E5" w:rsidRDefault="00C77712" w:rsidP="006025E5">
      <w:pPr>
        <w:ind w:right="150"/>
        <w:jc w:val="both"/>
        <w:rPr>
          <w:rFonts w:ascii="Verdana" w:hAnsi="Verdana"/>
          <w:sz w:val="20"/>
          <w:szCs w:val="20"/>
        </w:rPr>
      </w:pPr>
      <w:r w:rsidRPr="0006154E">
        <w:rPr>
          <w:rFonts w:ascii="Verdana" w:hAnsi="Verdana"/>
          <w:sz w:val="20"/>
          <w:szCs w:val="20"/>
        </w:rPr>
        <w:softHyphen/>
      </w:r>
      <w:r w:rsidRPr="0006154E">
        <w:rPr>
          <w:rFonts w:ascii="Verdana" w:hAnsi="Verdana"/>
          <w:sz w:val="20"/>
          <w:szCs w:val="20"/>
        </w:rPr>
        <w:softHyphen/>
      </w:r>
      <w:r w:rsidRPr="0006154E">
        <w:rPr>
          <w:rFonts w:ascii="Verdana" w:hAnsi="Verdana"/>
          <w:sz w:val="20"/>
          <w:szCs w:val="20"/>
        </w:rPr>
        <w:softHyphen/>
      </w:r>
      <w:r w:rsidR="00C125C6" w:rsidRPr="0006154E">
        <w:rPr>
          <w:rFonts w:ascii="Verdana" w:hAnsi="Verdana"/>
          <w:sz w:val="20"/>
          <w:szCs w:val="20"/>
        </w:rPr>
        <w:t>No</w:t>
      </w:r>
      <w:r w:rsidR="00EE5AF4">
        <w:rPr>
          <w:rFonts w:ascii="Verdana" w:hAnsi="Verdana"/>
          <w:sz w:val="20"/>
          <w:szCs w:val="20"/>
        </w:rPr>
        <w:t xml:space="preserve"> dia </w:t>
      </w:r>
      <w:r w:rsidR="00B86421">
        <w:rPr>
          <w:rFonts w:ascii="Verdana" w:hAnsi="Verdana"/>
          <w:sz w:val="20"/>
          <w:szCs w:val="20"/>
        </w:rPr>
        <w:t>{{data_multa}}</w:t>
      </w:r>
      <w:r w:rsidR="006025E5">
        <w:rPr>
          <w:rFonts w:ascii="Verdana" w:hAnsi="Verdana"/>
          <w:sz w:val="20"/>
          <w:szCs w:val="20"/>
        </w:rPr>
        <w:t xml:space="preserve"> </w:t>
      </w:r>
      <w:r w:rsidR="00412D98">
        <w:rPr>
          <w:rFonts w:ascii="Verdana" w:hAnsi="Verdana"/>
          <w:sz w:val="20"/>
          <w:szCs w:val="20"/>
        </w:rPr>
        <w:t xml:space="preserve">com o </w:t>
      </w:r>
      <w:r w:rsidR="006025E5">
        <w:rPr>
          <w:rFonts w:ascii="Verdana" w:hAnsi="Verdana"/>
          <w:sz w:val="20"/>
          <w:szCs w:val="20"/>
        </w:rPr>
        <w:t>veículo</w:t>
      </w:r>
      <w:r w:rsidR="00412D98">
        <w:rPr>
          <w:rFonts w:ascii="Verdana" w:hAnsi="Verdana"/>
          <w:sz w:val="20"/>
          <w:szCs w:val="20"/>
        </w:rPr>
        <w:t xml:space="preserve"> </w:t>
      </w:r>
      <w:r w:rsidR="00B86421">
        <w:rPr>
          <w:rFonts w:ascii="Verdana" w:hAnsi="Verdana"/>
          <w:sz w:val="20"/>
          <w:szCs w:val="20"/>
          <w:u w:val="single"/>
        </w:rPr>
        <w:t>{{placa}}</w:t>
      </w:r>
      <w:r w:rsidR="00865EE3">
        <w:rPr>
          <w:rFonts w:ascii="Verdana" w:hAnsi="Verdana"/>
          <w:sz w:val="20"/>
          <w:szCs w:val="20"/>
        </w:rPr>
        <w:t xml:space="preserve"> na cidade de </w:t>
      </w:r>
      <w:r w:rsidR="00B86421">
        <w:rPr>
          <w:rFonts w:ascii="Verdana" w:hAnsi="Verdana"/>
          <w:sz w:val="20"/>
          <w:szCs w:val="20"/>
          <w:u w:val="single"/>
        </w:rPr>
        <w:t>{{cidade}}</w:t>
      </w:r>
    </w:p>
    <w:p w14:paraId="78311B84" w14:textId="77777777" w:rsidR="00EE5AF4" w:rsidRDefault="00EE5AF4" w:rsidP="006025E5">
      <w:pPr>
        <w:ind w:right="1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</w:t>
      </w:r>
      <w:r w:rsidR="009F1143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        </w:t>
      </w:r>
    </w:p>
    <w:p w14:paraId="0EF98613" w14:textId="3831B26F" w:rsidR="006A68AB" w:rsidRPr="0024432A" w:rsidRDefault="00EE5AF4" w:rsidP="00E74F61">
      <w:pPr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Verdana" w:hAnsi="Verdana"/>
          <w:sz w:val="20"/>
          <w:szCs w:val="20"/>
        </w:rPr>
        <w:t>Estado</w:t>
      </w:r>
      <w:r w:rsidR="00A9188A">
        <w:rPr>
          <w:rFonts w:ascii="Verdana" w:hAnsi="Verdana"/>
          <w:sz w:val="20"/>
          <w:szCs w:val="20"/>
        </w:rPr>
        <w:t xml:space="preserve"> </w:t>
      </w:r>
      <w:r w:rsidR="00B86421">
        <w:rPr>
          <w:rFonts w:ascii="Verdana" w:hAnsi="Verdana"/>
          <w:sz w:val="20"/>
          <w:szCs w:val="20"/>
        </w:rPr>
        <w:t>{{uf}}</w:t>
      </w:r>
      <w:r w:rsidR="00A9188A">
        <w:rPr>
          <w:rFonts w:ascii="Verdana" w:hAnsi="Verdana"/>
          <w:sz w:val="20"/>
          <w:szCs w:val="20"/>
        </w:rPr>
        <w:t xml:space="preserve"> </w:t>
      </w:r>
      <w:r w:rsidR="00CD6992">
        <w:rPr>
          <w:rFonts w:ascii="Verdana" w:hAnsi="Verdana"/>
          <w:b/>
          <w:sz w:val="20"/>
          <w:szCs w:val="20"/>
        </w:rPr>
        <w:t>(</w:t>
      </w:r>
      <w:r w:rsidR="009F1143">
        <w:rPr>
          <w:rFonts w:ascii="Verdana" w:hAnsi="Verdana"/>
          <w:b/>
          <w:sz w:val="20"/>
          <w:szCs w:val="20"/>
        </w:rPr>
        <w:t>Cód</w:t>
      </w:r>
      <w:r w:rsidR="0052122E">
        <w:rPr>
          <w:rFonts w:ascii="Verdana" w:hAnsi="Verdana"/>
          <w:b/>
          <w:sz w:val="20"/>
          <w:szCs w:val="20"/>
        </w:rPr>
        <w:t xml:space="preserve"> </w:t>
      </w:r>
      <w:r w:rsidR="00B86421">
        <w:rPr>
          <w:rFonts w:ascii="Verdana" w:hAnsi="Verdana"/>
          <w:b/>
          <w:sz w:val="20"/>
          <w:szCs w:val="20"/>
        </w:rPr>
        <w:t>{{descri</w:t>
      </w:r>
      <w:r w:rsidR="00380316">
        <w:rPr>
          <w:rFonts w:ascii="Verdana" w:hAnsi="Verdana"/>
          <w:b/>
          <w:sz w:val="20"/>
          <w:szCs w:val="20"/>
        </w:rPr>
        <w:t>cao</w:t>
      </w:r>
      <w:r w:rsidR="00B86421">
        <w:rPr>
          <w:rFonts w:ascii="Verdana" w:hAnsi="Verdana"/>
          <w:b/>
          <w:sz w:val="20"/>
          <w:szCs w:val="20"/>
        </w:rPr>
        <w:t>_</w:t>
      </w:r>
      <w:r w:rsidR="0052797E">
        <w:rPr>
          <w:rFonts w:ascii="Verdana" w:hAnsi="Verdana"/>
          <w:b/>
          <w:sz w:val="20"/>
          <w:szCs w:val="20"/>
        </w:rPr>
        <w:t>multa</w:t>
      </w:r>
      <w:r w:rsidR="00B86421">
        <w:rPr>
          <w:rFonts w:ascii="Verdana" w:hAnsi="Verdana"/>
          <w:b/>
          <w:sz w:val="20"/>
          <w:szCs w:val="20"/>
        </w:rPr>
        <w:t>}}</w:t>
      </w:r>
      <w:r w:rsidR="00FD08A9">
        <w:rPr>
          <w:rFonts w:ascii="Calibri" w:hAnsi="Calibri" w:cs="Calibri"/>
          <w:b/>
          <w:bCs/>
          <w:color w:val="000000"/>
          <w:sz w:val="22"/>
          <w:szCs w:val="22"/>
        </w:rPr>
        <w:t xml:space="preserve">) </w:t>
      </w:r>
      <w:r w:rsidR="00C32E5C">
        <w:rPr>
          <w:rFonts w:ascii="Verdana" w:hAnsi="Verdana"/>
          <w:sz w:val="20"/>
          <w:szCs w:val="20"/>
        </w:rPr>
        <w:t xml:space="preserve">O motorista acima identificado está ciente e autoriza o  </w:t>
      </w:r>
    </w:p>
    <w:p w14:paraId="159948C4" w14:textId="77777777" w:rsidR="006A68AB" w:rsidRDefault="006A68AB" w:rsidP="006025E5">
      <w:pPr>
        <w:ind w:right="150"/>
        <w:jc w:val="both"/>
        <w:rPr>
          <w:rFonts w:ascii="Verdana" w:hAnsi="Verdana"/>
          <w:sz w:val="20"/>
          <w:szCs w:val="20"/>
        </w:rPr>
      </w:pPr>
    </w:p>
    <w:p w14:paraId="34895415" w14:textId="77777777" w:rsidR="00C77712" w:rsidRPr="00380316" w:rsidRDefault="00C32E5C" w:rsidP="006025E5">
      <w:pPr>
        <w:ind w:right="1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desconto </w:t>
      </w:r>
      <w:r w:rsidR="00033C23" w:rsidRPr="0006154E">
        <w:rPr>
          <w:rFonts w:ascii="Verdana" w:hAnsi="Verdana"/>
          <w:sz w:val="20"/>
          <w:szCs w:val="20"/>
        </w:rPr>
        <w:t>da</w:t>
      </w:r>
      <w:r>
        <w:rPr>
          <w:rFonts w:ascii="Verdana" w:hAnsi="Verdana"/>
          <w:sz w:val="20"/>
          <w:szCs w:val="20"/>
        </w:rPr>
        <w:t xml:space="preserve"> referida</w:t>
      </w:r>
      <w:r w:rsidR="00033C23" w:rsidRPr="0006154E">
        <w:rPr>
          <w:rFonts w:ascii="Verdana" w:hAnsi="Verdana"/>
          <w:sz w:val="20"/>
          <w:szCs w:val="20"/>
        </w:rPr>
        <w:t xml:space="preserve"> </w:t>
      </w:r>
      <w:r w:rsidR="00352B62" w:rsidRPr="0006154E">
        <w:rPr>
          <w:rFonts w:ascii="Verdana" w:hAnsi="Verdana"/>
          <w:sz w:val="20"/>
          <w:szCs w:val="20"/>
        </w:rPr>
        <w:t>multa</w:t>
      </w:r>
      <w:r w:rsidR="006025E5">
        <w:rPr>
          <w:rFonts w:ascii="Verdana" w:hAnsi="Verdana"/>
          <w:sz w:val="20"/>
          <w:szCs w:val="20"/>
        </w:rPr>
        <w:t xml:space="preserve"> no valor de:</w:t>
      </w:r>
    </w:p>
    <w:p w14:paraId="136B6B0B" w14:textId="77777777" w:rsidR="00352B62" w:rsidRDefault="00352B62" w:rsidP="006025E5">
      <w:pPr>
        <w:ind w:right="150"/>
        <w:rPr>
          <w:rFonts w:ascii="Verdana" w:hAnsi="Verdana"/>
          <w:b/>
          <w:sz w:val="20"/>
          <w:szCs w:val="20"/>
        </w:rPr>
      </w:pPr>
    </w:p>
    <w:p w14:paraId="1AF64E6E" w14:textId="77777777" w:rsidR="00C32E5C" w:rsidRDefault="00C32E5C" w:rsidP="006025E5">
      <w:pPr>
        <w:ind w:right="150"/>
        <w:rPr>
          <w:rFonts w:ascii="Verdana" w:hAnsi="Verdana"/>
          <w:sz w:val="20"/>
          <w:szCs w:val="20"/>
        </w:rPr>
      </w:pPr>
    </w:p>
    <w:p w14:paraId="762B85BC" w14:textId="77777777" w:rsidR="006025E5" w:rsidRDefault="006025E5" w:rsidP="006025E5">
      <w:pPr>
        <w:ind w:right="15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</w:t>
      </w:r>
      <w:r w:rsidR="00B86421">
        <w:rPr>
          <w:rFonts w:ascii="Verdana" w:hAnsi="Verdana"/>
          <w:sz w:val="20"/>
          <w:szCs w:val="20"/>
        </w:rPr>
        <w:t xml:space="preserve"> </w:t>
      </w:r>
      <w:r w:rsidR="00B86421" w:rsidRPr="00B86421">
        <w:rPr>
          <w:rFonts w:ascii="Verdana" w:hAnsi="Verdana"/>
          <w:sz w:val="20"/>
          <w:szCs w:val="20"/>
        </w:rPr>
        <w:t>{{marca_com_indicacao}}</w:t>
      </w:r>
      <w:r>
        <w:rPr>
          <w:rFonts w:ascii="Verdana" w:hAnsi="Verdana"/>
          <w:sz w:val="20"/>
          <w:szCs w:val="20"/>
        </w:rPr>
        <w:t xml:space="preserve"> ) </w:t>
      </w:r>
      <w:r w:rsidR="00B86421">
        <w:rPr>
          <w:rFonts w:ascii="Verdana" w:hAnsi="Verdana"/>
          <w:sz w:val="20"/>
          <w:szCs w:val="20"/>
        </w:rPr>
        <w:t>{{valor_com_indicacao}}</w:t>
      </w:r>
      <w:r w:rsidR="00F33CB9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e </w:t>
      </w:r>
      <w:r w:rsidR="00B86421">
        <w:rPr>
          <w:rFonts w:ascii="Verdana" w:hAnsi="Verdana"/>
          <w:sz w:val="20"/>
          <w:szCs w:val="20"/>
        </w:rPr>
        <w:t>{{pontos}}</w:t>
      </w:r>
      <w:r>
        <w:rPr>
          <w:rFonts w:ascii="Verdana" w:hAnsi="Verdana"/>
          <w:sz w:val="20"/>
          <w:szCs w:val="20"/>
        </w:rPr>
        <w:t xml:space="preserve"> pontos na carteira.</w:t>
      </w:r>
    </w:p>
    <w:p w14:paraId="7EB66AD7" w14:textId="77777777" w:rsidR="006025E5" w:rsidRDefault="006025E5" w:rsidP="006025E5">
      <w:pPr>
        <w:ind w:right="150"/>
        <w:rPr>
          <w:rFonts w:ascii="Verdana" w:hAnsi="Verdana"/>
          <w:sz w:val="20"/>
          <w:szCs w:val="20"/>
        </w:rPr>
      </w:pPr>
    </w:p>
    <w:p w14:paraId="372DA986" w14:textId="77777777" w:rsidR="006025E5" w:rsidRDefault="006025E5" w:rsidP="006025E5">
      <w:pPr>
        <w:ind w:right="15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</w:t>
      </w:r>
      <w:r w:rsidR="000C03C0">
        <w:rPr>
          <w:rFonts w:ascii="Verdana" w:hAnsi="Verdana"/>
          <w:sz w:val="20"/>
          <w:szCs w:val="20"/>
        </w:rPr>
        <w:t xml:space="preserve"> </w:t>
      </w:r>
      <w:r w:rsidR="00B86421" w:rsidRPr="00B86421">
        <w:rPr>
          <w:rFonts w:ascii="Verdana" w:hAnsi="Verdana"/>
          <w:sz w:val="20"/>
          <w:szCs w:val="20"/>
        </w:rPr>
        <w:t>{{marca_</w:t>
      </w:r>
      <w:r w:rsidR="00B86421">
        <w:rPr>
          <w:rFonts w:ascii="Verdana" w:hAnsi="Verdana"/>
          <w:sz w:val="20"/>
          <w:szCs w:val="20"/>
        </w:rPr>
        <w:t>sem</w:t>
      </w:r>
      <w:r w:rsidR="00B86421" w:rsidRPr="00B86421">
        <w:rPr>
          <w:rFonts w:ascii="Verdana" w:hAnsi="Verdana"/>
          <w:sz w:val="20"/>
          <w:szCs w:val="20"/>
        </w:rPr>
        <w:t>_indicacao}}</w:t>
      </w:r>
      <w:r w:rsidR="0024432A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) </w:t>
      </w:r>
      <w:r w:rsidR="00B86421">
        <w:rPr>
          <w:rFonts w:ascii="Verdana" w:hAnsi="Verdana"/>
          <w:sz w:val="20"/>
          <w:szCs w:val="20"/>
        </w:rPr>
        <w:t xml:space="preserve">{{valor_sem_indicacao}} </w:t>
      </w:r>
      <w:r>
        <w:rPr>
          <w:rFonts w:ascii="Verdana" w:hAnsi="Verdana"/>
          <w:sz w:val="20"/>
          <w:szCs w:val="20"/>
        </w:rPr>
        <w:t>e 0 pontos na carteira.</w:t>
      </w:r>
    </w:p>
    <w:p w14:paraId="6DCD576A" w14:textId="77777777" w:rsidR="006025E5" w:rsidRDefault="006025E5" w:rsidP="006025E5">
      <w:pPr>
        <w:ind w:right="150"/>
        <w:rPr>
          <w:rFonts w:ascii="Verdana" w:hAnsi="Verdana"/>
          <w:sz w:val="20"/>
          <w:szCs w:val="20"/>
        </w:rPr>
      </w:pPr>
    </w:p>
    <w:p w14:paraId="799F6043" w14:textId="77777777" w:rsidR="006025E5" w:rsidRPr="00C32E5C" w:rsidRDefault="006025E5" w:rsidP="006025E5">
      <w:pPr>
        <w:ind w:right="150"/>
        <w:rPr>
          <w:rFonts w:ascii="Verdana" w:hAnsi="Verdana"/>
          <w:sz w:val="20"/>
          <w:szCs w:val="20"/>
        </w:rPr>
      </w:pPr>
    </w:p>
    <w:p w14:paraId="723CD3C3" w14:textId="77777777" w:rsidR="00C77712" w:rsidRPr="0006154E" w:rsidRDefault="00C77712" w:rsidP="006025E5">
      <w:pPr>
        <w:ind w:right="150"/>
        <w:rPr>
          <w:sz w:val="20"/>
          <w:szCs w:val="20"/>
        </w:rPr>
      </w:pPr>
      <w:r w:rsidRPr="0006154E">
        <w:rPr>
          <w:rFonts w:ascii="Verdana" w:hAnsi="Verdana"/>
          <w:sz w:val="20"/>
          <w:szCs w:val="20"/>
        </w:rPr>
        <w:t>Esperamos que no futuro proc</w:t>
      </w:r>
      <w:r w:rsidR="006976AF" w:rsidRPr="0006154E">
        <w:rPr>
          <w:rFonts w:ascii="Verdana" w:hAnsi="Verdana"/>
          <w:sz w:val="20"/>
          <w:szCs w:val="20"/>
        </w:rPr>
        <w:t xml:space="preserve">ure não incorrer em novas </w:t>
      </w:r>
      <w:r w:rsidR="0006154E" w:rsidRPr="0006154E">
        <w:rPr>
          <w:rFonts w:ascii="Verdana" w:hAnsi="Verdana"/>
          <w:sz w:val="20"/>
          <w:szCs w:val="20"/>
        </w:rPr>
        <w:t>infrações,</w:t>
      </w:r>
      <w:r w:rsidRPr="0006154E">
        <w:rPr>
          <w:rFonts w:ascii="Verdana" w:hAnsi="Verdana"/>
          <w:sz w:val="20"/>
          <w:szCs w:val="20"/>
        </w:rPr>
        <w:t xml:space="preserve"> </w:t>
      </w:r>
      <w:r w:rsidR="006025E5" w:rsidRPr="0006154E">
        <w:rPr>
          <w:rFonts w:ascii="Verdana" w:hAnsi="Verdana"/>
          <w:sz w:val="20"/>
          <w:szCs w:val="20"/>
        </w:rPr>
        <w:t>a fim</w:t>
      </w:r>
      <w:r w:rsidRPr="0006154E">
        <w:rPr>
          <w:rFonts w:ascii="Verdana" w:hAnsi="Verdana"/>
          <w:sz w:val="20"/>
          <w:szCs w:val="20"/>
        </w:rPr>
        <w:t xml:space="preserve"> de que a empresa não se veja obrigada a usar o direito que lhe confere o Artigo 482 da Consolidação das Leis do Trabalho (Decreto Lei n 5.452 de 1 de Maio de 1943)</w:t>
      </w:r>
    </w:p>
    <w:p w14:paraId="2294CF8F" w14:textId="77777777" w:rsidR="00C77712" w:rsidRPr="0006154E" w:rsidRDefault="00C77712" w:rsidP="006025E5">
      <w:pPr>
        <w:ind w:right="150"/>
        <w:rPr>
          <w:sz w:val="20"/>
          <w:szCs w:val="20"/>
        </w:rPr>
      </w:pPr>
      <w:r w:rsidRPr="0006154E">
        <w:rPr>
          <w:sz w:val="20"/>
          <w:szCs w:val="20"/>
        </w:rPr>
        <w:t> </w:t>
      </w:r>
    </w:p>
    <w:p w14:paraId="41EB7432" w14:textId="77777777" w:rsidR="00C77712" w:rsidRPr="0006154E" w:rsidRDefault="00C77712" w:rsidP="006025E5">
      <w:pPr>
        <w:ind w:right="150"/>
        <w:rPr>
          <w:sz w:val="20"/>
          <w:szCs w:val="20"/>
        </w:rPr>
      </w:pPr>
    </w:p>
    <w:p w14:paraId="00D57471" w14:textId="77777777" w:rsidR="00C77712" w:rsidRPr="0006154E" w:rsidRDefault="00C77712" w:rsidP="006025E5">
      <w:pPr>
        <w:ind w:left="-1276" w:right="150"/>
        <w:jc w:val="center"/>
        <w:rPr>
          <w:sz w:val="20"/>
          <w:szCs w:val="20"/>
        </w:rPr>
      </w:pPr>
      <w:r w:rsidRPr="0006154E">
        <w:rPr>
          <w:rFonts w:ascii="Verdana" w:hAnsi="Verdana"/>
          <w:sz w:val="20"/>
          <w:szCs w:val="20"/>
        </w:rPr>
        <w:t>__________________________________</w:t>
      </w:r>
    </w:p>
    <w:p w14:paraId="17E0B11A" w14:textId="77777777" w:rsidR="00C77712" w:rsidRPr="0006154E" w:rsidRDefault="00C77712" w:rsidP="006025E5">
      <w:pPr>
        <w:ind w:left="-1276" w:right="150"/>
        <w:jc w:val="center"/>
        <w:rPr>
          <w:b/>
          <w:sz w:val="22"/>
        </w:rPr>
      </w:pPr>
      <w:r w:rsidRPr="0006154E">
        <w:rPr>
          <w:rFonts w:ascii="Verdana" w:hAnsi="Verdana"/>
          <w:b/>
          <w:sz w:val="22"/>
        </w:rPr>
        <w:t>Transportadora Trans Várzea Ltda.</w:t>
      </w:r>
    </w:p>
    <w:p w14:paraId="21F6DFB5" w14:textId="77777777" w:rsidR="00D638CB" w:rsidRPr="0006154E" w:rsidRDefault="00D638CB" w:rsidP="006025E5">
      <w:pPr>
        <w:ind w:right="150"/>
        <w:jc w:val="center"/>
        <w:rPr>
          <w:sz w:val="22"/>
        </w:rPr>
      </w:pPr>
    </w:p>
    <w:p w14:paraId="16F0D6A5" w14:textId="77777777" w:rsidR="00D638CB" w:rsidRPr="0006154E" w:rsidRDefault="00D638CB" w:rsidP="006025E5">
      <w:pPr>
        <w:ind w:right="150"/>
        <w:jc w:val="center"/>
        <w:rPr>
          <w:sz w:val="22"/>
        </w:rPr>
      </w:pPr>
    </w:p>
    <w:p w14:paraId="30673665" w14:textId="77777777" w:rsidR="00C77712" w:rsidRPr="0006154E" w:rsidRDefault="000C2765" w:rsidP="006025E5">
      <w:pPr>
        <w:ind w:left="-1276" w:right="150"/>
        <w:jc w:val="center"/>
        <w:rPr>
          <w:sz w:val="22"/>
        </w:rPr>
      </w:pPr>
      <w:r>
        <w:rPr>
          <w:rFonts w:ascii="Verdana" w:hAnsi="Verdana"/>
          <w:sz w:val="22"/>
        </w:rPr>
        <w:t>Estou ciente em ____/____/ 202</w:t>
      </w:r>
      <w:r w:rsidR="0052122E">
        <w:rPr>
          <w:rFonts w:ascii="Verdana" w:hAnsi="Verdana"/>
          <w:sz w:val="22"/>
        </w:rPr>
        <w:t>6</w:t>
      </w:r>
    </w:p>
    <w:p w14:paraId="029E969A" w14:textId="77777777" w:rsidR="00C77712" w:rsidRPr="0006154E" w:rsidRDefault="00C77712" w:rsidP="006025E5">
      <w:pPr>
        <w:ind w:left="-1276" w:right="150"/>
        <w:rPr>
          <w:sz w:val="22"/>
        </w:rPr>
      </w:pPr>
      <w:r w:rsidRPr="0006154E">
        <w:rPr>
          <w:sz w:val="22"/>
        </w:rPr>
        <w:t> </w:t>
      </w:r>
    </w:p>
    <w:p w14:paraId="19043BDF" w14:textId="77777777" w:rsidR="00C77712" w:rsidRPr="0006154E" w:rsidRDefault="00C77712" w:rsidP="006025E5">
      <w:pPr>
        <w:ind w:left="-1276" w:right="150"/>
        <w:rPr>
          <w:rFonts w:ascii="Verdana" w:hAnsi="Verdana"/>
          <w:sz w:val="22"/>
        </w:rPr>
      </w:pPr>
    </w:p>
    <w:p w14:paraId="52799266" w14:textId="77777777" w:rsidR="00C77712" w:rsidRPr="0006154E" w:rsidRDefault="00C77712" w:rsidP="006025E5">
      <w:pPr>
        <w:ind w:left="848" w:right="150" w:firstLine="1276"/>
        <w:rPr>
          <w:sz w:val="22"/>
        </w:rPr>
      </w:pPr>
      <w:r w:rsidRPr="0006154E">
        <w:rPr>
          <w:rFonts w:ascii="Verdana" w:hAnsi="Verdana"/>
          <w:sz w:val="22"/>
        </w:rPr>
        <w:t>_____________________________</w:t>
      </w:r>
      <w:r w:rsidR="006025E5">
        <w:rPr>
          <w:rFonts w:ascii="Verdana" w:hAnsi="Verdana"/>
          <w:sz w:val="22"/>
        </w:rPr>
        <w:t>_</w:t>
      </w:r>
    </w:p>
    <w:p w14:paraId="1CF2249E" w14:textId="77777777" w:rsidR="00EE5AF4" w:rsidRDefault="00EE5AF4" w:rsidP="006025E5">
      <w:pPr>
        <w:ind w:right="150"/>
        <w:rPr>
          <w:rFonts w:ascii="Verdana" w:hAnsi="Verdana"/>
          <w:b/>
          <w:sz w:val="22"/>
        </w:rPr>
      </w:pPr>
    </w:p>
    <w:p w14:paraId="10737D32" w14:textId="77777777" w:rsidR="00B11D1B" w:rsidRDefault="00B11D1B" w:rsidP="006025E5">
      <w:pPr>
        <w:ind w:right="150"/>
        <w:rPr>
          <w:rFonts w:ascii="Verdana" w:hAnsi="Verdana"/>
          <w:b/>
          <w:sz w:val="22"/>
        </w:rPr>
      </w:pPr>
    </w:p>
    <w:p w14:paraId="399698B1" w14:textId="77777777" w:rsidR="00CF4BB3" w:rsidRPr="00B11D1B" w:rsidRDefault="00B11D1B" w:rsidP="006025E5">
      <w:pPr>
        <w:ind w:right="15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Testemunhas:</w:t>
      </w:r>
    </w:p>
    <w:p w14:paraId="616C9A9C" w14:textId="77777777" w:rsidR="00D638CB" w:rsidRPr="0006154E" w:rsidRDefault="00D638CB" w:rsidP="006025E5">
      <w:pPr>
        <w:ind w:right="150"/>
        <w:rPr>
          <w:sz w:val="22"/>
        </w:rPr>
      </w:pPr>
    </w:p>
    <w:p w14:paraId="1E744A7C" w14:textId="77777777" w:rsidR="00C77712" w:rsidRPr="0006154E" w:rsidRDefault="00C77712" w:rsidP="006025E5">
      <w:pPr>
        <w:pStyle w:val="PargrafodaLista"/>
        <w:numPr>
          <w:ilvl w:val="0"/>
          <w:numId w:val="15"/>
        </w:numPr>
        <w:ind w:left="0" w:right="150" w:firstLine="0"/>
        <w:contextualSpacing/>
      </w:pPr>
      <w:r w:rsidRPr="0006154E">
        <w:rPr>
          <w:rFonts w:ascii="Verdana" w:hAnsi="Verdana"/>
        </w:rPr>
        <w:t>_________________________</w:t>
      </w:r>
      <w:r w:rsidR="00046C43" w:rsidRPr="0006154E">
        <w:rPr>
          <w:rFonts w:ascii="Verdana" w:hAnsi="Verdana"/>
        </w:rPr>
        <w:t xml:space="preserve"> </w:t>
      </w:r>
      <w:r w:rsidRPr="0006154E">
        <w:rPr>
          <w:rFonts w:ascii="Verdana" w:hAnsi="Verdana"/>
        </w:rPr>
        <w:t>2- __________________________</w:t>
      </w:r>
    </w:p>
    <w:p w14:paraId="6E5A3B87" w14:textId="77777777" w:rsidR="00B11D1B" w:rsidRDefault="00B11D1B" w:rsidP="00C77712">
      <w:pPr>
        <w:pStyle w:val="Ttulo4"/>
        <w:rPr>
          <w:rFonts w:ascii="Times New Roman" w:hAnsi="Times New Roman"/>
          <w:b w:val="0"/>
          <w:color w:val="0F243E"/>
          <w:sz w:val="24"/>
          <w:szCs w:val="24"/>
        </w:rPr>
      </w:pPr>
    </w:p>
    <w:p w14:paraId="16AAAAFF" w14:textId="77777777" w:rsidR="00B11D1B" w:rsidRPr="00B11D1B" w:rsidRDefault="00B11D1B" w:rsidP="00B11D1B">
      <w:r>
        <w:t>(   ) Solicita parcelamento em</w:t>
      </w:r>
      <w:r w:rsidR="00837C57">
        <w:t xml:space="preserve"> </w:t>
      </w:r>
      <w:r w:rsidR="00714710">
        <w:t>_____</w:t>
      </w:r>
    </w:p>
    <w:p w14:paraId="2C6EC357" w14:textId="77777777" w:rsidR="005D450F" w:rsidRPr="00D055B4" w:rsidRDefault="005D450F" w:rsidP="00D71817">
      <w:pPr>
        <w:rPr>
          <w:rFonts w:ascii="Arial" w:hAnsi="Arial" w:cs="Arial"/>
          <w:color w:val="0F243E"/>
        </w:rPr>
      </w:pPr>
    </w:p>
    <w:sectPr w:rsidR="005D450F" w:rsidRPr="00D055B4" w:rsidSect="00C77712">
      <w:headerReference w:type="default" r:id="rId8"/>
      <w:footerReference w:type="default" r:id="rId9"/>
      <w:pgSz w:w="11907" w:h="16556" w:code="9"/>
      <w:pgMar w:top="1418" w:right="425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747D" w14:textId="77777777" w:rsidR="00D721C4" w:rsidRDefault="00D721C4">
      <w:r>
        <w:separator/>
      </w:r>
    </w:p>
  </w:endnote>
  <w:endnote w:type="continuationSeparator" w:id="0">
    <w:p w14:paraId="39876E1B" w14:textId="77777777" w:rsidR="00D721C4" w:rsidRDefault="00D72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4BAE6" w14:textId="77777777" w:rsidR="0003360B" w:rsidRDefault="0003360B">
    <w:pPr>
      <w:pStyle w:val="Rodap"/>
      <w:pBdr>
        <w:top w:val="single" w:sz="4" w:space="1" w:color="auto"/>
      </w:pBdr>
      <w:jc w:val="center"/>
      <w:rPr>
        <w:rFonts w:ascii="Verdana" w:hAnsi="Verdana"/>
        <w:sz w:val="18"/>
      </w:rPr>
    </w:pPr>
    <w:r>
      <w:rPr>
        <w:rFonts w:ascii="Verdana" w:hAnsi="Verdana"/>
        <w:sz w:val="18"/>
      </w:rPr>
      <w:t xml:space="preserve">Fone: (11) 4606-8383 / 4606-3790  </w:t>
    </w:r>
  </w:p>
  <w:p w14:paraId="4562DCF3" w14:textId="77777777" w:rsidR="0003360B" w:rsidRDefault="0003360B">
    <w:pPr>
      <w:pStyle w:val="Rodap"/>
      <w:pBdr>
        <w:top w:val="single" w:sz="4" w:space="1" w:color="auto"/>
      </w:pBdr>
      <w:jc w:val="center"/>
    </w:pPr>
    <w:r>
      <w:rPr>
        <w:rFonts w:ascii="Verdana" w:hAnsi="Verdana"/>
        <w:sz w:val="18"/>
      </w:rPr>
      <w:t>www.transvarzea.com.br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D430" w14:textId="77777777" w:rsidR="00D721C4" w:rsidRDefault="00D721C4">
      <w:r>
        <w:separator/>
      </w:r>
    </w:p>
  </w:footnote>
  <w:footnote w:type="continuationSeparator" w:id="0">
    <w:p w14:paraId="2D644171" w14:textId="77777777" w:rsidR="00D721C4" w:rsidRDefault="00D72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B1F1" w14:textId="77777777" w:rsidR="0003360B" w:rsidRDefault="00000000">
    <w:r>
      <w:rPr>
        <w:rFonts w:ascii="Verdana" w:hAnsi="Verdana"/>
        <w:b/>
        <w:bCs/>
        <w:noProof/>
        <w:sz w:val="28"/>
        <w:szCs w:val="28"/>
      </w:rPr>
      <w:pict w14:anchorId="7F5EA3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25" type="#_x0000_t75" alt="logo_sass" style="position:absolute;margin-left:393.15pt;margin-top:12.55pt;width:73pt;height:42.2pt;z-index:1;visibility:visible">
          <v:imagedata r:id="rId1" o:title="logo_sass"/>
        </v:shape>
      </w:pict>
    </w:r>
  </w:p>
  <w:tbl>
    <w:tblPr>
      <w:tblW w:w="10751" w:type="dxa"/>
      <w:tblInd w:w="-1190" w:type="dxa"/>
      <w:tblBorders>
        <w:bottom w:val="thinThickLargeGap" w:sz="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11"/>
      <w:gridCol w:w="8640"/>
    </w:tblGrid>
    <w:tr w:rsidR="0003360B" w:rsidRPr="00EE33C0" w14:paraId="6AFDB3C1" w14:textId="77777777" w:rsidTr="00DD030A">
      <w:trPr>
        <w:cantSplit/>
      </w:trPr>
      <w:tc>
        <w:tcPr>
          <w:tcW w:w="2111" w:type="dxa"/>
        </w:tcPr>
        <w:p w14:paraId="7C155CBE" w14:textId="77777777" w:rsidR="0003360B" w:rsidRPr="00EE33C0" w:rsidRDefault="0052797E">
          <w:pPr>
            <w:pStyle w:val="Cabealho"/>
          </w:pPr>
          <w:r>
            <w:pict w14:anchorId="6CA81D4A">
              <v:shape id="_x0000_i1025" type="#_x0000_t75" style="width:66pt;height:64.5pt">
                <v:imagedata r:id="rId2" o:title="logo tv"/>
              </v:shape>
            </w:pict>
          </w:r>
        </w:p>
      </w:tc>
      <w:tc>
        <w:tcPr>
          <w:tcW w:w="8640" w:type="dxa"/>
        </w:tcPr>
        <w:p w14:paraId="5A93CF0C" w14:textId="77777777" w:rsidR="0003360B" w:rsidRPr="00D055B4" w:rsidRDefault="0003360B" w:rsidP="00DD030A">
          <w:pPr>
            <w:pStyle w:val="Cabealho"/>
            <w:ind w:left="-1897" w:hanging="17"/>
            <w:jc w:val="center"/>
            <w:rPr>
              <w:rFonts w:ascii="Verdana" w:hAnsi="Verdana"/>
              <w:b/>
              <w:bCs/>
              <w:color w:val="0F243E"/>
              <w:sz w:val="28"/>
              <w:szCs w:val="28"/>
            </w:rPr>
          </w:pPr>
          <w:r w:rsidRPr="00D055B4">
            <w:rPr>
              <w:rFonts w:ascii="Verdana" w:hAnsi="Verdana"/>
              <w:b/>
              <w:bCs/>
              <w:color w:val="0F243E"/>
              <w:sz w:val="28"/>
              <w:szCs w:val="28"/>
            </w:rPr>
            <w:t>TRANSPORTADORA TRANSVARZEA LTDA</w:t>
          </w:r>
        </w:p>
        <w:p w14:paraId="737ADA18" w14:textId="77777777" w:rsidR="0003360B" w:rsidRPr="00D055B4" w:rsidRDefault="007126B3" w:rsidP="00DD030A">
          <w:pPr>
            <w:pStyle w:val="Cabealho"/>
            <w:ind w:left="-1897" w:hanging="426"/>
            <w:jc w:val="center"/>
            <w:rPr>
              <w:rFonts w:ascii="Verdana" w:hAnsi="Verdana"/>
              <w:color w:val="0F243E"/>
              <w:sz w:val="20"/>
            </w:rPr>
          </w:pPr>
          <w:r>
            <w:rPr>
              <w:rFonts w:ascii="Verdana" w:hAnsi="Verdana"/>
              <w:color w:val="0F243E"/>
              <w:sz w:val="20"/>
            </w:rPr>
            <w:t>Rod. Adail Eduardo Gut</w:t>
          </w:r>
          <w:r w:rsidR="0003360B" w:rsidRPr="00D055B4">
            <w:rPr>
              <w:rFonts w:ascii="Verdana" w:hAnsi="Verdana"/>
              <w:color w:val="0F243E"/>
              <w:sz w:val="20"/>
            </w:rPr>
            <w:t>, 980 – Várzea Paulista – SP</w:t>
          </w:r>
        </w:p>
        <w:p w14:paraId="4B0DC9A6" w14:textId="77777777" w:rsidR="0003360B" w:rsidRPr="00D055B4" w:rsidRDefault="007126B3" w:rsidP="007126B3">
          <w:pPr>
            <w:pStyle w:val="Cabealho"/>
            <w:ind w:left="-1897" w:hanging="426"/>
            <w:jc w:val="center"/>
            <w:rPr>
              <w:rFonts w:ascii="Verdana" w:hAnsi="Verdana"/>
              <w:bCs/>
              <w:color w:val="0F243E"/>
              <w:sz w:val="20"/>
            </w:rPr>
          </w:pPr>
          <w:r>
            <w:rPr>
              <w:rFonts w:ascii="Verdana" w:hAnsi="Verdana"/>
              <w:color w:val="0F243E"/>
              <w:sz w:val="20"/>
            </w:rPr>
            <w:t>CEP: 13226-</w:t>
          </w:r>
          <w:r w:rsidR="0003360B" w:rsidRPr="00D055B4">
            <w:rPr>
              <w:rFonts w:ascii="Verdana" w:hAnsi="Verdana"/>
              <w:color w:val="0F243E"/>
              <w:sz w:val="20"/>
            </w:rPr>
            <w:t>4</w:t>
          </w:r>
          <w:r>
            <w:rPr>
              <w:rFonts w:ascii="Verdana" w:hAnsi="Verdana"/>
              <w:color w:val="0F243E"/>
              <w:sz w:val="20"/>
            </w:rPr>
            <w:t xml:space="preserve">00 </w:t>
          </w:r>
        </w:p>
      </w:tc>
    </w:tr>
    <w:tr w:rsidR="0003360B" w:rsidRPr="00EE33C0" w14:paraId="7CAC003E" w14:textId="77777777" w:rsidTr="00DD030A">
      <w:trPr>
        <w:cantSplit/>
      </w:trPr>
      <w:tc>
        <w:tcPr>
          <w:tcW w:w="2111" w:type="dxa"/>
        </w:tcPr>
        <w:p w14:paraId="21E5D3C6" w14:textId="77777777" w:rsidR="0003360B" w:rsidRPr="00EE33C0" w:rsidRDefault="0003360B">
          <w:pPr>
            <w:pStyle w:val="Cabealho"/>
          </w:pPr>
        </w:p>
      </w:tc>
      <w:tc>
        <w:tcPr>
          <w:tcW w:w="8640" w:type="dxa"/>
        </w:tcPr>
        <w:p w14:paraId="08FA12B3" w14:textId="77777777" w:rsidR="0003360B" w:rsidRPr="00D055B4" w:rsidRDefault="0003360B">
          <w:pPr>
            <w:pStyle w:val="Cabealho"/>
            <w:rPr>
              <w:rFonts w:ascii="Verdana" w:hAnsi="Verdana"/>
              <w:b/>
              <w:bCs/>
              <w:noProof/>
              <w:color w:val="0F243E"/>
              <w:sz w:val="28"/>
              <w:szCs w:val="28"/>
            </w:rPr>
          </w:pPr>
          <w:r w:rsidRPr="00D055B4">
            <w:rPr>
              <w:rFonts w:ascii="Verdana" w:hAnsi="Verdana"/>
              <w:b/>
              <w:bCs/>
              <w:noProof/>
              <w:color w:val="0F243E"/>
              <w:sz w:val="18"/>
              <w:szCs w:val="28"/>
            </w:rPr>
            <w:t xml:space="preserve">  CNPJ: 54.764.337/0001/02             INSCR. EST.: 712.009.193-119</w:t>
          </w:r>
        </w:p>
      </w:tc>
    </w:tr>
    <w:tr w:rsidR="0003360B" w:rsidRPr="00EE33C0" w14:paraId="0D143A12" w14:textId="77777777" w:rsidTr="00DD030A">
      <w:trPr>
        <w:cantSplit/>
      </w:trPr>
      <w:tc>
        <w:tcPr>
          <w:tcW w:w="2111" w:type="dxa"/>
        </w:tcPr>
        <w:p w14:paraId="6D923299" w14:textId="77777777" w:rsidR="0003360B" w:rsidRPr="00EE33C0" w:rsidRDefault="0003360B">
          <w:pPr>
            <w:pStyle w:val="Cabealho"/>
          </w:pPr>
        </w:p>
      </w:tc>
      <w:tc>
        <w:tcPr>
          <w:tcW w:w="8640" w:type="dxa"/>
        </w:tcPr>
        <w:p w14:paraId="1CABFCF6" w14:textId="77777777" w:rsidR="0003360B" w:rsidRPr="00D055B4" w:rsidRDefault="0003360B">
          <w:pPr>
            <w:pStyle w:val="Cabealho"/>
            <w:rPr>
              <w:rFonts w:ascii="Verdana" w:hAnsi="Verdana"/>
              <w:b/>
              <w:bCs/>
              <w:noProof/>
              <w:color w:val="0F243E"/>
              <w:sz w:val="18"/>
              <w:szCs w:val="28"/>
            </w:rPr>
          </w:pPr>
        </w:p>
      </w:tc>
    </w:tr>
  </w:tbl>
  <w:p w14:paraId="5C0469B4" w14:textId="77777777" w:rsidR="0003360B" w:rsidRDefault="000336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1C2341"/>
    <w:multiLevelType w:val="hybridMultilevel"/>
    <w:tmpl w:val="669605C6"/>
    <w:lvl w:ilvl="0" w:tplc="3D6A5E7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-348"/>
        </w:tabs>
        <w:ind w:left="-3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72"/>
        </w:tabs>
        <w:ind w:left="3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812"/>
        </w:tabs>
        <w:ind w:left="18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3972"/>
        </w:tabs>
        <w:ind w:left="39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</w:rPr>
    </w:lvl>
  </w:abstractNum>
  <w:abstractNum w:abstractNumId="2" w15:restartNumberingAfterBreak="0">
    <w:nsid w:val="110A55C0"/>
    <w:multiLevelType w:val="hybridMultilevel"/>
    <w:tmpl w:val="04F2F1D6"/>
    <w:lvl w:ilvl="0" w:tplc="27BCBF80">
      <w:start w:val="1"/>
      <w:numFmt w:val="decimal"/>
      <w:lvlText w:val="%1-"/>
      <w:lvlJc w:val="left"/>
      <w:pPr>
        <w:ind w:left="510" w:hanging="360"/>
      </w:pPr>
      <w:rPr>
        <w:rFonts w:ascii="Verdana" w:hAnsi="Verdana" w:hint="default"/>
      </w:rPr>
    </w:lvl>
    <w:lvl w:ilvl="1" w:tplc="04160019" w:tentative="1">
      <w:start w:val="1"/>
      <w:numFmt w:val="lowerLetter"/>
      <w:lvlText w:val="%2."/>
      <w:lvlJc w:val="left"/>
      <w:pPr>
        <w:ind w:left="1230" w:hanging="360"/>
      </w:pPr>
    </w:lvl>
    <w:lvl w:ilvl="2" w:tplc="0416001B" w:tentative="1">
      <w:start w:val="1"/>
      <w:numFmt w:val="lowerRoman"/>
      <w:lvlText w:val="%3."/>
      <w:lvlJc w:val="right"/>
      <w:pPr>
        <w:ind w:left="1950" w:hanging="180"/>
      </w:pPr>
    </w:lvl>
    <w:lvl w:ilvl="3" w:tplc="0416000F" w:tentative="1">
      <w:start w:val="1"/>
      <w:numFmt w:val="decimal"/>
      <w:lvlText w:val="%4."/>
      <w:lvlJc w:val="left"/>
      <w:pPr>
        <w:ind w:left="2670" w:hanging="360"/>
      </w:pPr>
    </w:lvl>
    <w:lvl w:ilvl="4" w:tplc="04160019" w:tentative="1">
      <w:start w:val="1"/>
      <w:numFmt w:val="lowerLetter"/>
      <w:lvlText w:val="%5."/>
      <w:lvlJc w:val="left"/>
      <w:pPr>
        <w:ind w:left="3390" w:hanging="360"/>
      </w:pPr>
    </w:lvl>
    <w:lvl w:ilvl="5" w:tplc="0416001B" w:tentative="1">
      <w:start w:val="1"/>
      <w:numFmt w:val="lowerRoman"/>
      <w:lvlText w:val="%6."/>
      <w:lvlJc w:val="right"/>
      <w:pPr>
        <w:ind w:left="4110" w:hanging="180"/>
      </w:pPr>
    </w:lvl>
    <w:lvl w:ilvl="6" w:tplc="0416000F" w:tentative="1">
      <w:start w:val="1"/>
      <w:numFmt w:val="decimal"/>
      <w:lvlText w:val="%7."/>
      <w:lvlJc w:val="left"/>
      <w:pPr>
        <w:ind w:left="4830" w:hanging="360"/>
      </w:pPr>
    </w:lvl>
    <w:lvl w:ilvl="7" w:tplc="04160019" w:tentative="1">
      <w:start w:val="1"/>
      <w:numFmt w:val="lowerLetter"/>
      <w:lvlText w:val="%8."/>
      <w:lvlJc w:val="left"/>
      <w:pPr>
        <w:ind w:left="5550" w:hanging="360"/>
      </w:pPr>
    </w:lvl>
    <w:lvl w:ilvl="8" w:tplc="0416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 w15:restartNumberingAfterBreak="0">
    <w:nsid w:val="1A2371AE"/>
    <w:multiLevelType w:val="multilevel"/>
    <w:tmpl w:val="C4E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F71A7"/>
    <w:multiLevelType w:val="hybridMultilevel"/>
    <w:tmpl w:val="B038D5F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494C35"/>
    <w:multiLevelType w:val="multilevel"/>
    <w:tmpl w:val="951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21C54"/>
    <w:multiLevelType w:val="multilevel"/>
    <w:tmpl w:val="D1B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112C6"/>
    <w:multiLevelType w:val="hybridMultilevel"/>
    <w:tmpl w:val="B9AED0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8D590C"/>
    <w:multiLevelType w:val="hybridMultilevel"/>
    <w:tmpl w:val="EA8EFB4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333DD"/>
    <w:multiLevelType w:val="multilevel"/>
    <w:tmpl w:val="8DE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03D56"/>
    <w:multiLevelType w:val="hybridMultilevel"/>
    <w:tmpl w:val="93A805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9B445A"/>
    <w:multiLevelType w:val="multilevel"/>
    <w:tmpl w:val="070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8024B"/>
    <w:multiLevelType w:val="hybridMultilevel"/>
    <w:tmpl w:val="40FECEC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AD51F1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D57488B"/>
    <w:multiLevelType w:val="hybridMultilevel"/>
    <w:tmpl w:val="83A007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574607">
    <w:abstractNumId w:val="7"/>
  </w:num>
  <w:num w:numId="2" w16cid:durableId="1702822738">
    <w:abstractNumId w:val="12"/>
  </w:num>
  <w:num w:numId="3" w16cid:durableId="401487893">
    <w:abstractNumId w:val="1"/>
  </w:num>
  <w:num w:numId="4" w16cid:durableId="1167015073">
    <w:abstractNumId w:val="8"/>
  </w:num>
  <w:num w:numId="5" w16cid:durableId="589587482">
    <w:abstractNumId w:val="14"/>
  </w:num>
  <w:num w:numId="6" w16cid:durableId="2113552975">
    <w:abstractNumId w:val="10"/>
  </w:num>
  <w:num w:numId="7" w16cid:durableId="419300091">
    <w:abstractNumId w:val="4"/>
  </w:num>
  <w:num w:numId="8" w16cid:durableId="65616016">
    <w:abstractNumId w:val="9"/>
  </w:num>
  <w:num w:numId="9" w16cid:durableId="593510675">
    <w:abstractNumId w:val="3"/>
  </w:num>
  <w:num w:numId="10" w16cid:durableId="1229994286">
    <w:abstractNumId w:val="11"/>
  </w:num>
  <w:num w:numId="11" w16cid:durableId="1409423633">
    <w:abstractNumId w:val="6"/>
  </w:num>
  <w:num w:numId="12" w16cid:durableId="1147938490">
    <w:abstractNumId w:val="5"/>
  </w:num>
  <w:num w:numId="13" w16cid:durableId="2042129588">
    <w:abstractNumId w:val="13"/>
  </w:num>
  <w:num w:numId="14" w16cid:durableId="252323145">
    <w:abstractNumId w:val="0"/>
  </w:num>
  <w:num w:numId="15" w16cid:durableId="24897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FA3"/>
    <w:rsid w:val="000179AB"/>
    <w:rsid w:val="0002118E"/>
    <w:rsid w:val="00032544"/>
    <w:rsid w:val="0003360B"/>
    <w:rsid w:val="00033C23"/>
    <w:rsid w:val="0003750B"/>
    <w:rsid w:val="00040E78"/>
    <w:rsid w:val="00044833"/>
    <w:rsid w:val="00046C43"/>
    <w:rsid w:val="0005032B"/>
    <w:rsid w:val="000606DD"/>
    <w:rsid w:val="0006154E"/>
    <w:rsid w:val="000778C5"/>
    <w:rsid w:val="000A0391"/>
    <w:rsid w:val="000C03C0"/>
    <w:rsid w:val="000C2765"/>
    <w:rsid w:val="000D5234"/>
    <w:rsid w:val="000D64C8"/>
    <w:rsid w:val="000E09FE"/>
    <w:rsid w:val="000E4CD6"/>
    <w:rsid w:val="000E563C"/>
    <w:rsid w:val="000F758A"/>
    <w:rsid w:val="000F78EE"/>
    <w:rsid w:val="00100E35"/>
    <w:rsid w:val="00104B91"/>
    <w:rsid w:val="00121011"/>
    <w:rsid w:val="001368D8"/>
    <w:rsid w:val="00140D78"/>
    <w:rsid w:val="00143FA3"/>
    <w:rsid w:val="0014650E"/>
    <w:rsid w:val="0015130A"/>
    <w:rsid w:val="0016009F"/>
    <w:rsid w:val="001610A4"/>
    <w:rsid w:val="00162A8C"/>
    <w:rsid w:val="0016338E"/>
    <w:rsid w:val="00165C32"/>
    <w:rsid w:val="00167AD0"/>
    <w:rsid w:val="001709B9"/>
    <w:rsid w:val="00177E97"/>
    <w:rsid w:val="00182AD4"/>
    <w:rsid w:val="00190571"/>
    <w:rsid w:val="00191537"/>
    <w:rsid w:val="001A7480"/>
    <w:rsid w:val="001C09B8"/>
    <w:rsid w:val="001C1CE2"/>
    <w:rsid w:val="001C6780"/>
    <w:rsid w:val="001C6954"/>
    <w:rsid w:val="001D3AFD"/>
    <w:rsid w:val="001D4C5A"/>
    <w:rsid w:val="001E3A59"/>
    <w:rsid w:val="001E5507"/>
    <w:rsid w:val="001F2215"/>
    <w:rsid w:val="00204A11"/>
    <w:rsid w:val="00212C0C"/>
    <w:rsid w:val="00213DF9"/>
    <w:rsid w:val="0021547E"/>
    <w:rsid w:val="00221423"/>
    <w:rsid w:val="00222612"/>
    <w:rsid w:val="00222FFD"/>
    <w:rsid w:val="0024428F"/>
    <w:rsid w:val="0024432A"/>
    <w:rsid w:val="00244E4E"/>
    <w:rsid w:val="002475A3"/>
    <w:rsid w:val="00250037"/>
    <w:rsid w:val="00253D68"/>
    <w:rsid w:val="0025538C"/>
    <w:rsid w:val="0026191E"/>
    <w:rsid w:val="00272EA4"/>
    <w:rsid w:val="002734F6"/>
    <w:rsid w:val="002748D3"/>
    <w:rsid w:val="00281B4D"/>
    <w:rsid w:val="00282AF3"/>
    <w:rsid w:val="002833A0"/>
    <w:rsid w:val="00290052"/>
    <w:rsid w:val="002961E7"/>
    <w:rsid w:val="00296D93"/>
    <w:rsid w:val="002A2847"/>
    <w:rsid w:val="002A6F17"/>
    <w:rsid w:val="002D1AA8"/>
    <w:rsid w:val="002D27C1"/>
    <w:rsid w:val="002E3A4B"/>
    <w:rsid w:val="002E79ED"/>
    <w:rsid w:val="002F52A3"/>
    <w:rsid w:val="00301355"/>
    <w:rsid w:val="00302B14"/>
    <w:rsid w:val="00306943"/>
    <w:rsid w:val="003223B4"/>
    <w:rsid w:val="00324832"/>
    <w:rsid w:val="00330816"/>
    <w:rsid w:val="003430D8"/>
    <w:rsid w:val="00343107"/>
    <w:rsid w:val="0035219B"/>
    <w:rsid w:val="00352B62"/>
    <w:rsid w:val="003551C4"/>
    <w:rsid w:val="00357DFF"/>
    <w:rsid w:val="003608D8"/>
    <w:rsid w:val="00380316"/>
    <w:rsid w:val="003810D2"/>
    <w:rsid w:val="00382FD0"/>
    <w:rsid w:val="003830D4"/>
    <w:rsid w:val="00386FF3"/>
    <w:rsid w:val="00397145"/>
    <w:rsid w:val="003A169B"/>
    <w:rsid w:val="003A1809"/>
    <w:rsid w:val="003A21E9"/>
    <w:rsid w:val="003B42C6"/>
    <w:rsid w:val="003D04F5"/>
    <w:rsid w:val="003D55FA"/>
    <w:rsid w:val="003E36B3"/>
    <w:rsid w:val="003E3DFE"/>
    <w:rsid w:val="003F208C"/>
    <w:rsid w:val="0040227D"/>
    <w:rsid w:val="004044A8"/>
    <w:rsid w:val="00412D98"/>
    <w:rsid w:val="00417EE3"/>
    <w:rsid w:val="00422905"/>
    <w:rsid w:val="00432DE4"/>
    <w:rsid w:val="00434621"/>
    <w:rsid w:val="00445C5E"/>
    <w:rsid w:val="004576CA"/>
    <w:rsid w:val="004603E8"/>
    <w:rsid w:val="004713D7"/>
    <w:rsid w:val="004726E6"/>
    <w:rsid w:val="00472D36"/>
    <w:rsid w:val="0047443E"/>
    <w:rsid w:val="00476429"/>
    <w:rsid w:val="00482697"/>
    <w:rsid w:val="00485545"/>
    <w:rsid w:val="00486BCC"/>
    <w:rsid w:val="0049263E"/>
    <w:rsid w:val="00496006"/>
    <w:rsid w:val="004C2BB6"/>
    <w:rsid w:val="004C5A79"/>
    <w:rsid w:val="004C7223"/>
    <w:rsid w:val="004E6639"/>
    <w:rsid w:val="004F2AB0"/>
    <w:rsid w:val="004F2FCD"/>
    <w:rsid w:val="004F5C97"/>
    <w:rsid w:val="00500C90"/>
    <w:rsid w:val="00501B65"/>
    <w:rsid w:val="0050588F"/>
    <w:rsid w:val="005125BA"/>
    <w:rsid w:val="005136E2"/>
    <w:rsid w:val="00514B95"/>
    <w:rsid w:val="00514C64"/>
    <w:rsid w:val="00520FE1"/>
    <w:rsid w:val="0052122E"/>
    <w:rsid w:val="00525C6D"/>
    <w:rsid w:val="0052797E"/>
    <w:rsid w:val="00533309"/>
    <w:rsid w:val="005366D6"/>
    <w:rsid w:val="00540D5D"/>
    <w:rsid w:val="00543D7D"/>
    <w:rsid w:val="00544019"/>
    <w:rsid w:val="00551C37"/>
    <w:rsid w:val="005644D4"/>
    <w:rsid w:val="005747A2"/>
    <w:rsid w:val="00574B41"/>
    <w:rsid w:val="00583B77"/>
    <w:rsid w:val="00587CA8"/>
    <w:rsid w:val="00594374"/>
    <w:rsid w:val="005A3867"/>
    <w:rsid w:val="005A765D"/>
    <w:rsid w:val="005B711E"/>
    <w:rsid w:val="005C01DD"/>
    <w:rsid w:val="005C2A4A"/>
    <w:rsid w:val="005C3278"/>
    <w:rsid w:val="005D450F"/>
    <w:rsid w:val="005D5812"/>
    <w:rsid w:val="005D5BCC"/>
    <w:rsid w:val="005D618E"/>
    <w:rsid w:val="005E273C"/>
    <w:rsid w:val="005E38B9"/>
    <w:rsid w:val="005E3999"/>
    <w:rsid w:val="005F1D41"/>
    <w:rsid w:val="005F5004"/>
    <w:rsid w:val="006025E5"/>
    <w:rsid w:val="006111B6"/>
    <w:rsid w:val="00624DA7"/>
    <w:rsid w:val="006332BD"/>
    <w:rsid w:val="006342AF"/>
    <w:rsid w:val="00640545"/>
    <w:rsid w:val="00640C0C"/>
    <w:rsid w:val="006429AE"/>
    <w:rsid w:val="00652EB5"/>
    <w:rsid w:val="00657D5D"/>
    <w:rsid w:val="006638BB"/>
    <w:rsid w:val="00663BB1"/>
    <w:rsid w:val="00673F98"/>
    <w:rsid w:val="00681E7C"/>
    <w:rsid w:val="006976A1"/>
    <w:rsid w:val="006976AF"/>
    <w:rsid w:val="006A68AB"/>
    <w:rsid w:val="006B1017"/>
    <w:rsid w:val="006C1578"/>
    <w:rsid w:val="006C3376"/>
    <w:rsid w:val="006D494F"/>
    <w:rsid w:val="006D69FC"/>
    <w:rsid w:val="006E14CD"/>
    <w:rsid w:val="006E7E4D"/>
    <w:rsid w:val="006F53BC"/>
    <w:rsid w:val="00710175"/>
    <w:rsid w:val="0071055E"/>
    <w:rsid w:val="00711CD8"/>
    <w:rsid w:val="007126B3"/>
    <w:rsid w:val="007137B0"/>
    <w:rsid w:val="00714517"/>
    <w:rsid w:val="00714710"/>
    <w:rsid w:val="00716748"/>
    <w:rsid w:val="00717F19"/>
    <w:rsid w:val="00725CD6"/>
    <w:rsid w:val="00727D4F"/>
    <w:rsid w:val="007321A9"/>
    <w:rsid w:val="0073388A"/>
    <w:rsid w:val="0073637D"/>
    <w:rsid w:val="00741865"/>
    <w:rsid w:val="0074220D"/>
    <w:rsid w:val="00743629"/>
    <w:rsid w:val="00747A88"/>
    <w:rsid w:val="00747B16"/>
    <w:rsid w:val="007526F8"/>
    <w:rsid w:val="007527A6"/>
    <w:rsid w:val="007601B2"/>
    <w:rsid w:val="00762442"/>
    <w:rsid w:val="007652A2"/>
    <w:rsid w:val="00765E00"/>
    <w:rsid w:val="00766B75"/>
    <w:rsid w:val="007769B9"/>
    <w:rsid w:val="00780493"/>
    <w:rsid w:val="007926B2"/>
    <w:rsid w:val="00795F9D"/>
    <w:rsid w:val="007A3532"/>
    <w:rsid w:val="007A6487"/>
    <w:rsid w:val="007B50DE"/>
    <w:rsid w:val="007B6F24"/>
    <w:rsid w:val="007C1346"/>
    <w:rsid w:val="007C4247"/>
    <w:rsid w:val="007C60C5"/>
    <w:rsid w:val="007D1913"/>
    <w:rsid w:val="007E0919"/>
    <w:rsid w:val="007E1263"/>
    <w:rsid w:val="007E22A1"/>
    <w:rsid w:val="007E41B7"/>
    <w:rsid w:val="007F00AF"/>
    <w:rsid w:val="007F2B9A"/>
    <w:rsid w:val="007F53F2"/>
    <w:rsid w:val="008063AC"/>
    <w:rsid w:val="00811C02"/>
    <w:rsid w:val="00813086"/>
    <w:rsid w:val="00813FF6"/>
    <w:rsid w:val="00816C34"/>
    <w:rsid w:val="008336C9"/>
    <w:rsid w:val="00837C57"/>
    <w:rsid w:val="0084023E"/>
    <w:rsid w:val="00840CD8"/>
    <w:rsid w:val="00847502"/>
    <w:rsid w:val="00854202"/>
    <w:rsid w:val="008626A0"/>
    <w:rsid w:val="00862A84"/>
    <w:rsid w:val="00863DDB"/>
    <w:rsid w:val="00865EE3"/>
    <w:rsid w:val="00880172"/>
    <w:rsid w:val="0088277B"/>
    <w:rsid w:val="00884516"/>
    <w:rsid w:val="008A63A7"/>
    <w:rsid w:val="008A73D1"/>
    <w:rsid w:val="008A78F7"/>
    <w:rsid w:val="008B11EB"/>
    <w:rsid w:val="008B774A"/>
    <w:rsid w:val="008C48C1"/>
    <w:rsid w:val="008D140A"/>
    <w:rsid w:val="008D1CFA"/>
    <w:rsid w:val="008D3DE9"/>
    <w:rsid w:val="008D4116"/>
    <w:rsid w:val="008D61A3"/>
    <w:rsid w:val="008E654A"/>
    <w:rsid w:val="008F47F2"/>
    <w:rsid w:val="008F5C99"/>
    <w:rsid w:val="008F7C87"/>
    <w:rsid w:val="00905706"/>
    <w:rsid w:val="00913111"/>
    <w:rsid w:val="00914AFB"/>
    <w:rsid w:val="00915CA3"/>
    <w:rsid w:val="00923E27"/>
    <w:rsid w:val="00924384"/>
    <w:rsid w:val="009301FC"/>
    <w:rsid w:val="009522C9"/>
    <w:rsid w:val="00955543"/>
    <w:rsid w:val="0095716D"/>
    <w:rsid w:val="009602A1"/>
    <w:rsid w:val="00973FBD"/>
    <w:rsid w:val="00980C25"/>
    <w:rsid w:val="0098357E"/>
    <w:rsid w:val="009878B9"/>
    <w:rsid w:val="00987E90"/>
    <w:rsid w:val="00992134"/>
    <w:rsid w:val="00995B9E"/>
    <w:rsid w:val="00995D77"/>
    <w:rsid w:val="00996986"/>
    <w:rsid w:val="00997B22"/>
    <w:rsid w:val="009A0309"/>
    <w:rsid w:val="009A55E3"/>
    <w:rsid w:val="009B0397"/>
    <w:rsid w:val="009B59FC"/>
    <w:rsid w:val="009D52C0"/>
    <w:rsid w:val="009E4B42"/>
    <w:rsid w:val="009E7E8A"/>
    <w:rsid w:val="009F1143"/>
    <w:rsid w:val="009F1FFB"/>
    <w:rsid w:val="009F5504"/>
    <w:rsid w:val="009F6A81"/>
    <w:rsid w:val="00A03052"/>
    <w:rsid w:val="00A04229"/>
    <w:rsid w:val="00A05B04"/>
    <w:rsid w:val="00A14416"/>
    <w:rsid w:val="00A1719D"/>
    <w:rsid w:val="00A26E14"/>
    <w:rsid w:val="00A26E2D"/>
    <w:rsid w:val="00A47120"/>
    <w:rsid w:val="00A517C1"/>
    <w:rsid w:val="00A56931"/>
    <w:rsid w:val="00A6257D"/>
    <w:rsid w:val="00A743A2"/>
    <w:rsid w:val="00A90166"/>
    <w:rsid w:val="00A9188A"/>
    <w:rsid w:val="00A96AF4"/>
    <w:rsid w:val="00AC2AF1"/>
    <w:rsid w:val="00AD013A"/>
    <w:rsid w:val="00AD0CD8"/>
    <w:rsid w:val="00AD2AFD"/>
    <w:rsid w:val="00AD3073"/>
    <w:rsid w:val="00AD3E9A"/>
    <w:rsid w:val="00AD51B6"/>
    <w:rsid w:val="00AD67D7"/>
    <w:rsid w:val="00AE0BC9"/>
    <w:rsid w:val="00AE7F44"/>
    <w:rsid w:val="00AF40A9"/>
    <w:rsid w:val="00AF4BFF"/>
    <w:rsid w:val="00B01BEF"/>
    <w:rsid w:val="00B02032"/>
    <w:rsid w:val="00B0398E"/>
    <w:rsid w:val="00B11D1B"/>
    <w:rsid w:val="00B155D5"/>
    <w:rsid w:val="00B16406"/>
    <w:rsid w:val="00B21323"/>
    <w:rsid w:val="00B244AD"/>
    <w:rsid w:val="00B3071D"/>
    <w:rsid w:val="00B31B37"/>
    <w:rsid w:val="00B54F7B"/>
    <w:rsid w:val="00B55F97"/>
    <w:rsid w:val="00B5636A"/>
    <w:rsid w:val="00B57ACA"/>
    <w:rsid w:val="00B62371"/>
    <w:rsid w:val="00B66FD2"/>
    <w:rsid w:val="00B678FE"/>
    <w:rsid w:val="00B67F80"/>
    <w:rsid w:val="00B704BF"/>
    <w:rsid w:val="00B7110E"/>
    <w:rsid w:val="00B75C5E"/>
    <w:rsid w:val="00B83B65"/>
    <w:rsid w:val="00B86421"/>
    <w:rsid w:val="00B958D2"/>
    <w:rsid w:val="00BA0F4D"/>
    <w:rsid w:val="00BA1E11"/>
    <w:rsid w:val="00BB0561"/>
    <w:rsid w:val="00BB13D5"/>
    <w:rsid w:val="00BB40EF"/>
    <w:rsid w:val="00BB55F2"/>
    <w:rsid w:val="00BC7819"/>
    <w:rsid w:val="00BD085D"/>
    <w:rsid w:val="00BD4496"/>
    <w:rsid w:val="00BD5D21"/>
    <w:rsid w:val="00BE5749"/>
    <w:rsid w:val="00BE58BD"/>
    <w:rsid w:val="00BF5DAD"/>
    <w:rsid w:val="00BF6630"/>
    <w:rsid w:val="00BF7CB7"/>
    <w:rsid w:val="00C01A5B"/>
    <w:rsid w:val="00C125C6"/>
    <w:rsid w:val="00C13AFF"/>
    <w:rsid w:val="00C14643"/>
    <w:rsid w:val="00C27C12"/>
    <w:rsid w:val="00C32E5C"/>
    <w:rsid w:val="00C33588"/>
    <w:rsid w:val="00C43F1A"/>
    <w:rsid w:val="00C46697"/>
    <w:rsid w:val="00C54B69"/>
    <w:rsid w:val="00C56D03"/>
    <w:rsid w:val="00C6691B"/>
    <w:rsid w:val="00C67856"/>
    <w:rsid w:val="00C72CDD"/>
    <w:rsid w:val="00C741AD"/>
    <w:rsid w:val="00C764AC"/>
    <w:rsid w:val="00C7770C"/>
    <w:rsid w:val="00C77712"/>
    <w:rsid w:val="00C830A2"/>
    <w:rsid w:val="00C85C20"/>
    <w:rsid w:val="00C877EE"/>
    <w:rsid w:val="00C87B85"/>
    <w:rsid w:val="00C92018"/>
    <w:rsid w:val="00C92441"/>
    <w:rsid w:val="00CA0BA7"/>
    <w:rsid w:val="00CA7E6E"/>
    <w:rsid w:val="00CB0CF5"/>
    <w:rsid w:val="00CB2E31"/>
    <w:rsid w:val="00CC37D5"/>
    <w:rsid w:val="00CD162E"/>
    <w:rsid w:val="00CD5A80"/>
    <w:rsid w:val="00CD6992"/>
    <w:rsid w:val="00CE2683"/>
    <w:rsid w:val="00CF4BB3"/>
    <w:rsid w:val="00CF5507"/>
    <w:rsid w:val="00D01E0F"/>
    <w:rsid w:val="00D02B32"/>
    <w:rsid w:val="00D02F13"/>
    <w:rsid w:val="00D055B4"/>
    <w:rsid w:val="00D06743"/>
    <w:rsid w:val="00D13402"/>
    <w:rsid w:val="00D14289"/>
    <w:rsid w:val="00D21AD6"/>
    <w:rsid w:val="00D25A2C"/>
    <w:rsid w:val="00D465E5"/>
    <w:rsid w:val="00D503F9"/>
    <w:rsid w:val="00D52C9B"/>
    <w:rsid w:val="00D638CB"/>
    <w:rsid w:val="00D6693D"/>
    <w:rsid w:val="00D70788"/>
    <w:rsid w:val="00D71817"/>
    <w:rsid w:val="00D721C4"/>
    <w:rsid w:val="00D82138"/>
    <w:rsid w:val="00DA1131"/>
    <w:rsid w:val="00DB7851"/>
    <w:rsid w:val="00DC4901"/>
    <w:rsid w:val="00DD030A"/>
    <w:rsid w:val="00DD0AB7"/>
    <w:rsid w:val="00DD7C59"/>
    <w:rsid w:val="00DE262E"/>
    <w:rsid w:val="00DE32DA"/>
    <w:rsid w:val="00DF4641"/>
    <w:rsid w:val="00DF7891"/>
    <w:rsid w:val="00E04571"/>
    <w:rsid w:val="00E062DD"/>
    <w:rsid w:val="00E22743"/>
    <w:rsid w:val="00E41CEF"/>
    <w:rsid w:val="00E43507"/>
    <w:rsid w:val="00E44CDE"/>
    <w:rsid w:val="00E47CC6"/>
    <w:rsid w:val="00E527B4"/>
    <w:rsid w:val="00E53451"/>
    <w:rsid w:val="00E71169"/>
    <w:rsid w:val="00E74F61"/>
    <w:rsid w:val="00E815D0"/>
    <w:rsid w:val="00E9044D"/>
    <w:rsid w:val="00E90E21"/>
    <w:rsid w:val="00EA2B51"/>
    <w:rsid w:val="00EA44B7"/>
    <w:rsid w:val="00EA4FDE"/>
    <w:rsid w:val="00EA7AF9"/>
    <w:rsid w:val="00EB57DF"/>
    <w:rsid w:val="00EC218A"/>
    <w:rsid w:val="00EC3454"/>
    <w:rsid w:val="00EC36B9"/>
    <w:rsid w:val="00EC3B68"/>
    <w:rsid w:val="00EC548D"/>
    <w:rsid w:val="00EC6C50"/>
    <w:rsid w:val="00EC7D59"/>
    <w:rsid w:val="00ED0E2B"/>
    <w:rsid w:val="00EE33C0"/>
    <w:rsid w:val="00EE4668"/>
    <w:rsid w:val="00EE4AB6"/>
    <w:rsid w:val="00EE4C41"/>
    <w:rsid w:val="00EE5AF4"/>
    <w:rsid w:val="00EF0CD7"/>
    <w:rsid w:val="00EF1FFC"/>
    <w:rsid w:val="00EF2C37"/>
    <w:rsid w:val="00EF3ADC"/>
    <w:rsid w:val="00F10C89"/>
    <w:rsid w:val="00F136DE"/>
    <w:rsid w:val="00F137F7"/>
    <w:rsid w:val="00F15D1D"/>
    <w:rsid w:val="00F15DC7"/>
    <w:rsid w:val="00F164F2"/>
    <w:rsid w:val="00F176ED"/>
    <w:rsid w:val="00F17847"/>
    <w:rsid w:val="00F2214D"/>
    <w:rsid w:val="00F231E5"/>
    <w:rsid w:val="00F33CB9"/>
    <w:rsid w:val="00F36850"/>
    <w:rsid w:val="00F457EE"/>
    <w:rsid w:val="00F61BA1"/>
    <w:rsid w:val="00F64F75"/>
    <w:rsid w:val="00F7039E"/>
    <w:rsid w:val="00F74DAB"/>
    <w:rsid w:val="00F843CD"/>
    <w:rsid w:val="00F85889"/>
    <w:rsid w:val="00F90C68"/>
    <w:rsid w:val="00F95B21"/>
    <w:rsid w:val="00F96557"/>
    <w:rsid w:val="00FA03EC"/>
    <w:rsid w:val="00FA6A43"/>
    <w:rsid w:val="00FB42FF"/>
    <w:rsid w:val="00FB5EFA"/>
    <w:rsid w:val="00FD08A9"/>
    <w:rsid w:val="00FD2262"/>
    <w:rsid w:val="00FD68B1"/>
    <w:rsid w:val="00FF449D"/>
    <w:rsid w:val="00FF58BE"/>
    <w:rsid w:val="00FF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0FCFD9"/>
  <w15:chartTrackingRefBased/>
  <w15:docId w15:val="{FE3C361F-7F54-46DD-9525-78EAF574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A43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9600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600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1784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F178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7847"/>
    <w:p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7847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FA6A4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rsid w:val="00FA6A43"/>
    <w:pPr>
      <w:tabs>
        <w:tab w:val="center" w:pos="4419"/>
        <w:tab w:val="right" w:pos="8838"/>
      </w:tabs>
    </w:pPr>
  </w:style>
  <w:style w:type="character" w:styleId="Hyperlink">
    <w:name w:val="Hyperlink"/>
    <w:semiHidden/>
    <w:rsid w:val="00FA6A4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14416"/>
    <w:pPr>
      <w:ind w:left="708"/>
    </w:pPr>
  </w:style>
  <w:style w:type="paragraph" w:styleId="Subttulo">
    <w:name w:val="Subtitle"/>
    <w:basedOn w:val="Normal"/>
    <w:next w:val="Normal"/>
    <w:link w:val="SubttuloChar"/>
    <w:uiPriority w:val="11"/>
    <w:qFormat/>
    <w:rsid w:val="00496006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link w:val="Subttulo"/>
    <w:uiPriority w:val="11"/>
    <w:rsid w:val="00496006"/>
    <w:rPr>
      <w:rFonts w:ascii="Cambria" w:eastAsia="Times New Roman" w:hAnsi="Cambria" w:cs="Times New Roman"/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49600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496006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Ttulo2Char">
    <w:name w:val="Título 2 Char"/>
    <w:link w:val="Ttulo2"/>
    <w:uiPriority w:val="9"/>
    <w:rsid w:val="0049600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1Char">
    <w:name w:val="Título 1 Char"/>
    <w:link w:val="Ttulo1"/>
    <w:uiPriority w:val="9"/>
    <w:rsid w:val="00496006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SemEspaamento">
    <w:name w:val="No Spacing"/>
    <w:uiPriority w:val="1"/>
    <w:qFormat/>
    <w:rsid w:val="00496006"/>
    <w:rPr>
      <w:sz w:val="24"/>
      <w:szCs w:val="24"/>
    </w:rPr>
  </w:style>
  <w:style w:type="character" w:styleId="nfaseIntensa">
    <w:name w:val="Intense Emphasis"/>
    <w:uiPriority w:val="21"/>
    <w:qFormat/>
    <w:rsid w:val="00496006"/>
    <w:rPr>
      <w:b/>
      <w:bCs/>
      <w:i/>
      <w:iCs/>
      <w:color w:val="4F81BD"/>
    </w:rPr>
  </w:style>
  <w:style w:type="character" w:styleId="nfaseSutil">
    <w:name w:val="Subtle Emphasis"/>
    <w:uiPriority w:val="19"/>
    <w:qFormat/>
    <w:rsid w:val="00496006"/>
    <w:rPr>
      <w:i/>
      <w:iCs/>
      <w:color w:val="80808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C5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link w:val="CitaoIntensa"/>
    <w:uiPriority w:val="30"/>
    <w:rsid w:val="00445C5E"/>
    <w:rPr>
      <w:b/>
      <w:bCs/>
      <w:i/>
      <w:iCs/>
      <w:color w:val="4F81BD"/>
      <w:sz w:val="24"/>
      <w:szCs w:val="24"/>
    </w:rPr>
  </w:style>
  <w:style w:type="paragraph" w:customStyle="1" w:styleId="Default">
    <w:name w:val="Default"/>
    <w:rsid w:val="00574B41"/>
    <w:pPr>
      <w:autoSpaceDE w:val="0"/>
      <w:autoSpaceDN w:val="0"/>
      <w:adjustRightInd w:val="0"/>
    </w:pPr>
    <w:rPr>
      <w:rFonts w:ascii="Arial,Bold" w:hAnsi="Arial,Bold"/>
    </w:rPr>
  </w:style>
  <w:style w:type="paragraph" w:styleId="Corpodetexto">
    <w:name w:val="Body Text"/>
    <w:basedOn w:val="Default"/>
    <w:next w:val="Default"/>
    <w:link w:val="CorpodetextoChar"/>
    <w:rsid w:val="00574B41"/>
    <w:rPr>
      <w:szCs w:val="24"/>
    </w:rPr>
  </w:style>
  <w:style w:type="character" w:customStyle="1" w:styleId="CorpodetextoChar">
    <w:name w:val="Corpo de texto Char"/>
    <w:link w:val="Corpodetexto"/>
    <w:rsid w:val="00574B41"/>
    <w:rPr>
      <w:rFonts w:ascii="Arial,Bold" w:hAnsi="Arial,Bold"/>
      <w:szCs w:val="24"/>
    </w:rPr>
  </w:style>
  <w:style w:type="paragraph" w:styleId="Recuodecorpodetexto">
    <w:name w:val="Body Text Indent"/>
    <w:basedOn w:val="Default"/>
    <w:next w:val="Default"/>
    <w:link w:val="RecuodecorpodetextoChar"/>
    <w:rsid w:val="00574B41"/>
    <w:rPr>
      <w:szCs w:val="24"/>
    </w:rPr>
  </w:style>
  <w:style w:type="character" w:customStyle="1" w:styleId="RecuodecorpodetextoChar">
    <w:name w:val="Recuo de corpo de texto Char"/>
    <w:link w:val="Recuodecorpodetexto"/>
    <w:rsid w:val="00574B41"/>
    <w:rPr>
      <w:rFonts w:ascii="Arial,Bold" w:hAnsi="Arial,Bold"/>
      <w:szCs w:val="24"/>
    </w:rPr>
  </w:style>
  <w:style w:type="character" w:customStyle="1" w:styleId="Ttulo4Char">
    <w:name w:val="Título 4 Char"/>
    <w:link w:val="Ttulo4"/>
    <w:uiPriority w:val="9"/>
    <w:rsid w:val="00F1784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6Char">
    <w:name w:val="Título 6 Char"/>
    <w:link w:val="Ttulo6"/>
    <w:uiPriority w:val="9"/>
    <w:rsid w:val="00F17847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uiPriority w:val="9"/>
    <w:semiHidden/>
    <w:rsid w:val="00F17847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F17847"/>
    <w:rPr>
      <w:rFonts w:ascii="Calibri" w:eastAsia="Times New Roman" w:hAnsi="Calibri" w:cs="Times New Roman"/>
      <w:i/>
      <w:iCs/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1784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F17847"/>
    <w:rPr>
      <w:sz w:val="16"/>
      <w:szCs w:val="16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1784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F17847"/>
    <w:rPr>
      <w:sz w:val="24"/>
      <w:szCs w:val="24"/>
    </w:rPr>
  </w:style>
  <w:style w:type="paragraph" w:styleId="Textodenotaderodap">
    <w:name w:val="footnote text"/>
    <w:basedOn w:val="Normal"/>
    <w:link w:val="TextodenotaderodapChar"/>
    <w:semiHidden/>
    <w:rsid w:val="00F17847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F17847"/>
  </w:style>
  <w:style w:type="character" w:styleId="Forte">
    <w:name w:val="Strong"/>
    <w:uiPriority w:val="22"/>
    <w:qFormat/>
    <w:rsid w:val="00A743A2"/>
    <w:rPr>
      <w:b/>
      <w:bCs/>
    </w:rPr>
  </w:style>
  <w:style w:type="paragraph" w:styleId="NormalWeb">
    <w:name w:val="Normal (Web)"/>
    <w:basedOn w:val="Normal"/>
    <w:uiPriority w:val="99"/>
    <w:unhideWhenUsed/>
    <w:rsid w:val="00711CD8"/>
    <w:pPr>
      <w:spacing w:before="100" w:beforeAutospacing="1" w:after="100" w:afterAutospacing="1"/>
    </w:pPr>
    <w:rPr>
      <w:color w:val="000000"/>
    </w:rPr>
  </w:style>
  <w:style w:type="paragraph" w:customStyle="1" w:styleId="Corpodetexto21">
    <w:name w:val="Corpo de texto 21"/>
    <w:basedOn w:val="Normal"/>
    <w:rsid w:val="007926B2"/>
    <w:pPr>
      <w:suppressAutoHyphens/>
      <w:jc w:val="both"/>
    </w:pPr>
    <w:rPr>
      <w:rFonts w:ascii="Arial" w:hAnsi="Arial" w:cs="Arial"/>
      <w:b/>
      <w:bCs/>
      <w:color w:val="003300"/>
      <w:lang w:eastAsia="ar-SA"/>
    </w:rPr>
  </w:style>
  <w:style w:type="paragraph" w:customStyle="1" w:styleId="descritivo">
    <w:name w:val="descritivo"/>
    <w:basedOn w:val="Normal"/>
    <w:rsid w:val="006B1017"/>
    <w:pPr>
      <w:spacing w:before="100" w:beforeAutospacing="1" w:after="100" w:afterAutospacing="1"/>
    </w:pPr>
  </w:style>
  <w:style w:type="character" w:customStyle="1" w:styleId="fone">
    <w:name w:val="fone"/>
    <w:basedOn w:val="Fontepargpadro"/>
    <w:rsid w:val="006B1017"/>
  </w:style>
  <w:style w:type="character" w:customStyle="1" w:styleId="mapa">
    <w:name w:val="mapa"/>
    <w:basedOn w:val="Fontepargpadro"/>
    <w:rsid w:val="006B1017"/>
  </w:style>
  <w:style w:type="paragraph" w:styleId="Textodebalo">
    <w:name w:val="Balloon Text"/>
    <w:basedOn w:val="Normal"/>
    <w:link w:val="TextodebaloChar"/>
    <w:uiPriority w:val="99"/>
    <w:semiHidden/>
    <w:unhideWhenUsed/>
    <w:rsid w:val="00C3358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335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0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0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6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3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5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Visitante\Dados%20de%20aplicativos\Microsoft\Modelos\timbrado%20nov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A04A8-382C-4D31-A301-681ED5A08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 novo.dot</Template>
  <TotalTime>20</TotalTime>
  <Pages>1</Pages>
  <Words>168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cp:lastModifiedBy>Renan Ceolim</cp:lastModifiedBy>
  <cp:revision>7</cp:revision>
  <cp:lastPrinted>2026-01-07T12:20:00Z</cp:lastPrinted>
  <dcterms:created xsi:type="dcterms:W3CDTF">2026-01-07T18:37:00Z</dcterms:created>
  <dcterms:modified xsi:type="dcterms:W3CDTF">2026-01-14T13:29:00Z</dcterms:modified>
</cp:coreProperties>
</file>